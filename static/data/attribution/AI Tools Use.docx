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55164">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bookmarkStart w:id="0" w:name="_GoBack"/>
      <w:bookmarkEnd w:id="0"/>
      <w:r>
        <w:rPr>
          <w:rFonts w:hint="default" w:ascii="Arial" w:hAnsi="Arial" w:cs="Arial"/>
          <w:i w:val="0"/>
          <w:iCs w:val="0"/>
          <w:caps w:val="0"/>
          <w:color w:val="222222"/>
          <w:spacing w:val="0"/>
          <w:sz w:val="28"/>
          <w:szCs w:val="28"/>
          <w:shd w:val="clear" w:color="auto" w:fill="FFFFFF"/>
          <w:lang w:val="en-US" w:eastAsia="zh-CN"/>
        </w:rPr>
        <w:t>DeepSeek</w:t>
      </w:r>
    </w:p>
    <w:p w14:paraId="14777127">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Analysis, Writing, Notebook, Visualization, Investigation, Data Curation, Wiki</w:t>
      </w:r>
    </w:p>
    <w:p w14:paraId="1511AB37">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Specific Tasks:</w:t>
      </w:r>
    </w:p>
    <w:p w14:paraId="3B7572F0">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Wet Lab: Assisted with text polishing and basic translation, and helped organize experimental records in a manually designated format. Supported literature analysis and summarization of research progress, and assisted in compiling operational notes for laboratory experiments. Assisted with literature review, presentation of experimental design rationale, translation and polishing, and standardized compilation of experimental records and findings.</w:t>
      </w:r>
    </w:p>
    <w:p w14:paraId="729A5B47">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DryLab: Assisted with command generation, script writing, and troubleshooting for computational workflows. Assisted in generating command-line instructions for GROMACS, HADDOCK, CHARMM-GUI, PyMOL, and ChimeraX. Assisted in writing Python scripts for data analysis and visualization (RMSD, RMSF, MM-GBSA decomposition, etc.). Helped resolve software errors (e.g., CHARMM-GUI chain merging, GROMACS LINCS warnings, gmx_MMPBSA overflow). Helped interpret output files and select parameters. Used to assist with hardware wiring, to edit part of the code, and to help draft circuit diagrams and engineering drawings (CAD, SolidWorks).</w:t>
      </w:r>
    </w:p>
    <w:p w14:paraId="40454018">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Wiki: Participated in categorizing and organizing the project's resource files during Wiki production to facilitate file uploads. Assisted with a breakdown and analysis of other teams' Wiki structures when researching page standards for reference. Participated in building the framework for the Wiki's basic structure and format.</w:t>
      </w:r>
    </w:p>
    <w:p w14:paraId="3E15CC56">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Write: Used to polish and edit the written text.</w:t>
      </w:r>
    </w:p>
    <w:p w14:paraId="0AB0106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DouBao</w:t>
      </w:r>
    </w:p>
    <w:p w14:paraId="3E07374D">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Analysis, Writing, Notebook, Visualization</w:t>
      </w:r>
    </w:p>
    <w:p w14:paraId="4AD322A7">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Specific Tasks:</w:t>
      </w:r>
    </w:p>
    <w:p w14:paraId="007FA130">
      <w:pPr>
        <w:pStyle w:val="11"/>
        <w:keepNext w:val="0"/>
        <w:keepLines w:val="0"/>
        <w:widowControl/>
        <w:suppressLineNumbers w:val="0"/>
        <w:spacing w:before="294" w:beforeAutospacing="0" w:after="294" w:afterAutospacing="0"/>
        <w:ind w:left="0" w:right="0"/>
        <w:jc w:val="left"/>
        <w:rPr>
          <w:rFonts w:hint="default" w:ascii="Arial" w:hAnsi="Arial" w:cs="Arial"/>
          <w:i w:val="0"/>
          <w:iCs w:val="0"/>
          <w:caps w:val="0"/>
          <w:color w:val="222222"/>
          <w:spacing w:val="0"/>
          <w:sz w:val="32"/>
          <w:szCs w:val="32"/>
          <w:shd w:val="clear" w:color="auto" w:fill="FFFFFF"/>
          <w:lang w:val="en-US" w:eastAsia="zh-CN"/>
        </w:rPr>
      </w:pPr>
      <w:r>
        <w:rPr>
          <w:rFonts w:hint="default" w:ascii="Arial" w:hAnsi="Arial" w:eastAsia="Segoe UI" w:cs="Arial"/>
          <w:i w:val="0"/>
          <w:iCs w:val="0"/>
          <w:caps w:val="0"/>
          <w:color w:val="0F1115"/>
          <w:spacing w:val="0"/>
          <w:sz w:val="28"/>
          <w:szCs w:val="28"/>
          <w:shd w:val="clear" w:fill="FFFFFF"/>
        </w:rPr>
        <w:t>Assisted with relevant literature analysis, research progress summarization, and operational suggestions for laboratory experiments. Organized experimental records in a designated format. Assisted with literature review and experimental protocol design, and standardized the compilation of experimental records and findings. Also assisted with minor adjustments to visual assets.</w:t>
      </w:r>
    </w:p>
    <w:p w14:paraId="3EECE58A">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5ABC79B1">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5E5DCA5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Kimi</w:t>
      </w:r>
    </w:p>
    <w:p w14:paraId="2E9D4BD0">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Analysis, Notebook, Visualization, Writing</w:t>
      </w:r>
    </w:p>
    <w:p w14:paraId="2D375548">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Specific Tasks:</w:t>
      </w:r>
    </w:p>
    <w:p w14:paraId="4530CD3E">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Responsible for literature review, experimental protocol design assistance, presentation of experimental design rationale, as well as translation and polishing of texts, and standardized compilation of experimental records and findings.</w:t>
      </w:r>
    </w:p>
    <w:p w14:paraId="32FD8F4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34A35EBA">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5B82A6D4">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209BD847">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6FCEC5E0">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6519E5FC">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6216F71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Qwen</w:t>
      </w:r>
    </w:p>
    <w:p w14:paraId="06E7110D">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Analysis, Notebook, Visualization, Writing</w:t>
      </w:r>
    </w:p>
    <w:p w14:paraId="23F662A5">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Specific Tasks:</w:t>
      </w:r>
    </w:p>
    <w:p w14:paraId="28CCABC0">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Responsible for literature review, experimental protocol design assistance, presentation of experimental design rationale, as well as translation and polishing of texts, and standardized compilation of experimental records and findings.</w:t>
      </w:r>
    </w:p>
    <w:p w14:paraId="04F4D7C5">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5ADE00B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7606024D">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AlphaFold2 (via ColabFold 1.6.2)</w:t>
      </w:r>
    </w:p>
    <w:p w14:paraId="38C6CB28">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Investigation</w:t>
      </w:r>
    </w:p>
    <w:p w14:paraId="51CB8748">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Specific Tasks:</w:t>
      </w:r>
    </w:p>
    <w:p w14:paraId="75CB1102">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Protein structure prediction. Predicted structures of 17 nanobodies (selected high-confidence models with pLDDT &gt; 90). Predicted structures of 8 α-factor inhibitory peptides. Predicted the structure of hM1Dq (human M1 muscarinic receptor DREADD variant). Provided pLDDT and pTM confidence scores for subsequent docking flexibility settings.</w:t>
      </w:r>
    </w:p>
    <w:p w14:paraId="392399CD">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54B8B4AE">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0EFB6973">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45FF105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08DB14ED">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0ACC94B3">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061D3998">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Hunyuan（已修改）</w:t>
      </w:r>
    </w:p>
    <w:p w14:paraId="684B90AC">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Data Curation, Investigation, Wiki</w:t>
      </w:r>
    </w:p>
    <w:p w14:paraId="2942FC59">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Specific Tasks:</w:t>
      </w:r>
    </w:p>
    <w:p w14:paraId="29777439">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Participated in categorizing and organizing the project's resource files during Wiki production to facilitate file uploads. Conducted a breakdown and analysis of other teams' Wiki structures when researching page standards for reference. Participated in building the framework for the Wiki's basic structure and format.</w:t>
      </w:r>
    </w:p>
    <w:p w14:paraId="3B24176A">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05A82163">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p>
    <w:p w14:paraId="22030C49">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GPT</w:t>
      </w:r>
    </w:p>
    <w:p w14:paraId="39605A4B">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cs="Arial"/>
          <w:i w:val="0"/>
          <w:iCs w:val="0"/>
          <w:caps w:val="0"/>
          <w:color w:val="222222"/>
          <w:spacing w:val="0"/>
          <w:sz w:val="28"/>
          <w:szCs w:val="28"/>
          <w:shd w:val="clear" w:color="auto" w:fill="FFFFFF"/>
          <w:lang w:val="en-US" w:eastAsia="zh-CN"/>
        </w:rPr>
        <w:t>Tasks: Visualization</w:t>
      </w:r>
    </w:p>
    <w:p w14:paraId="78707595">
      <w:pPr>
        <w:pStyle w:val="11"/>
        <w:keepNext w:val="0"/>
        <w:keepLines w:val="0"/>
        <w:widowControl/>
        <w:suppressLineNumbers w:val="0"/>
        <w:spacing w:before="294" w:beforeAutospacing="0" w:after="294" w:afterAutospacing="0"/>
        <w:ind w:left="0" w:right="0"/>
        <w:rPr>
          <w:rFonts w:hint="default" w:ascii="Arial" w:hAnsi="Arial" w:eastAsia="Segoe UI" w:cs="Arial"/>
          <w:i w:val="0"/>
          <w:iCs w:val="0"/>
          <w:caps w:val="0"/>
          <w:color w:val="0F1115"/>
          <w:spacing w:val="0"/>
          <w:sz w:val="28"/>
          <w:szCs w:val="28"/>
          <w:shd w:val="clear" w:fill="FFFFFF"/>
        </w:rPr>
      </w:pPr>
      <w:r>
        <w:rPr>
          <w:rFonts w:hint="default" w:ascii="Arial" w:hAnsi="Arial" w:cs="Arial"/>
          <w:i w:val="0"/>
          <w:iCs w:val="0"/>
          <w:caps w:val="0"/>
          <w:color w:val="222222"/>
          <w:spacing w:val="0"/>
          <w:sz w:val="28"/>
          <w:szCs w:val="28"/>
          <w:shd w:val="clear" w:color="auto" w:fill="FFFFFF"/>
          <w:lang w:val="en-US" w:eastAsia="zh-CN"/>
        </w:rPr>
        <w:t>Specific Tasks:</w:t>
      </w:r>
      <w:r>
        <w:rPr>
          <w:rFonts w:hint="default" w:ascii="Arial" w:hAnsi="Arial" w:eastAsia="Segoe UI" w:cs="Arial"/>
          <w:i w:val="0"/>
          <w:iCs w:val="0"/>
          <w:caps w:val="0"/>
          <w:color w:val="0F1115"/>
          <w:spacing w:val="0"/>
          <w:sz w:val="28"/>
          <w:szCs w:val="28"/>
          <w:shd w:val="clear" w:fill="FFFFFF"/>
        </w:rPr>
        <w:t>Assisted with the conceptualization of the site's visual assets and the basic layout composition.</w:t>
      </w:r>
    </w:p>
    <w:p w14:paraId="1F0D21F5">
      <w:pPr>
        <w:pStyle w:val="11"/>
        <w:keepNext w:val="0"/>
        <w:keepLines w:val="0"/>
        <w:widowControl/>
        <w:suppressLineNumbers w:val="0"/>
        <w:spacing w:before="294" w:beforeAutospacing="0" w:after="294" w:afterAutospacing="0"/>
        <w:ind w:left="0" w:right="0"/>
        <w:rPr>
          <w:rFonts w:hint="default" w:ascii="Arial" w:hAnsi="Arial" w:eastAsia="Segoe UI" w:cs="Arial"/>
          <w:i w:val="0"/>
          <w:iCs w:val="0"/>
          <w:caps w:val="0"/>
          <w:color w:val="0F1115"/>
          <w:spacing w:val="0"/>
          <w:sz w:val="28"/>
          <w:szCs w:val="28"/>
          <w:shd w:val="clear" w:fill="FFFFFF"/>
        </w:rPr>
      </w:pPr>
    </w:p>
    <w:p w14:paraId="657CEFFD">
      <w:pPr>
        <w:pStyle w:val="11"/>
        <w:keepNext w:val="0"/>
        <w:keepLines w:val="0"/>
        <w:widowControl/>
        <w:suppressLineNumbers w:val="0"/>
        <w:spacing w:before="294" w:beforeAutospacing="0" w:after="294" w:afterAutospacing="0"/>
        <w:ind w:left="0" w:right="0"/>
        <w:rPr>
          <w:rFonts w:hint="default" w:ascii="Arial" w:hAnsi="Arial" w:eastAsia="Segoe UI" w:cs="Arial"/>
          <w:i w:val="0"/>
          <w:iCs w:val="0"/>
          <w:caps w:val="0"/>
          <w:color w:val="0F1115"/>
          <w:spacing w:val="0"/>
          <w:sz w:val="28"/>
          <w:szCs w:val="28"/>
          <w:shd w:val="clear" w:fill="FFFFFF"/>
        </w:rPr>
      </w:pPr>
    </w:p>
    <w:p w14:paraId="0E3C3800">
      <w:pPr>
        <w:pStyle w:val="11"/>
        <w:keepNext w:val="0"/>
        <w:keepLines w:val="0"/>
        <w:widowControl/>
        <w:suppressLineNumbers w:val="0"/>
        <w:spacing w:before="294" w:beforeAutospacing="0" w:after="294" w:afterAutospacing="0"/>
        <w:ind w:left="0" w:right="0"/>
        <w:rPr>
          <w:rFonts w:hint="default" w:ascii="Arial" w:hAnsi="Arial" w:eastAsia="Segoe UI" w:cs="Arial"/>
          <w:b w:val="0"/>
          <w:bCs w:val="0"/>
          <w:i w:val="0"/>
          <w:iCs w:val="0"/>
          <w:caps w:val="0"/>
          <w:color w:val="0F1115"/>
          <w:spacing w:val="0"/>
          <w:sz w:val="28"/>
          <w:szCs w:val="28"/>
          <w:shd w:val="clear" w:fill="FFFFFF"/>
        </w:rPr>
      </w:pPr>
      <w:r>
        <w:rPr>
          <w:rFonts w:hint="default" w:ascii="Arial" w:hAnsi="Arial" w:eastAsia="Segoe UI" w:cs="Arial"/>
          <w:b w:val="0"/>
          <w:bCs w:val="0"/>
          <w:i w:val="0"/>
          <w:iCs w:val="0"/>
          <w:caps w:val="0"/>
          <w:color w:val="0F1115"/>
          <w:spacing w:val="0"/>
          <w:sz w:val="28"/>
          <w:szCs w:val="28"/>
          <w:shd w:val="clear" w:fill="FFFFFF"/>
        </w:rPr>
        <w:t>Dreamina AI</w:t>
      </w:r>
    </w:p>
    <w:p w14:paraId="40D966E1">
      <w:pPr>
        <w:pStyle w:val="11"/>
        <w:keepNext w:val="0"/>
        <w:keepLines w:val="0"/>
        <w:widowControl/>
        <w:suppressLineNumbers w:val="0"/>
        <w:spacing w:before="294" w:beforeAutospacing="0" w:after="294" w:afterAutospacing="0"/>
        <w:ind w:left="0" w:right="0"/>
        <w:rPr>
          <w:rFonts w:hint="default" w:ascii="Arial" w:hAnsi="Arial" w:cs="Arial"/>
          <w:i w:val="0"/>
          <w:iCs w:val="0"/>
          <w:caps w:val="0"/>
          <w:color w:val="222222"/>
          <w:spacing w:val="0"/>
          <w:sz w:val="28"/>
          <w:szCs w:val="28"/>
          <w:shd w:val="clear" w:color="auto" w:fill="FFFFFF"/>
          <w:lang w:val="en-US" w:eastAsia="zh-CN"/>
        </w:rPr>
      </w:pPr>
      <w:r>
        <w:rPr>
          <w:rFonts w:hint="default" w:ascii="Arial" w:hAnsi="Arial" w:eastAsia="宋体" w:cs="Arial"/>
          <w:i w:val="0"/>
          <w:iCs w:val="0"/>
          <w:caps w:val="0"/>
          <w:color w:val="0F1115"/>
          <w:spacing w:val="0"/>
          <w:sz w:val="28"/>
          <w:szCs w:val="28"/>
          <w:shd w:val="clear" w:fill="FFFFFF"/>
          <w:lang w:val="en-US" w:eastAsia="zh-CN"/>
        </w:rPr>
        <w:t>Tasks:</w:t>
      </w:r>
      <w:r>
        <w:rPr>
          <w:rFonts w:hint="default" w:ascii="Arial" w:hAnsi="Arial" w:cs="Arial"/>
          <w:i w:val="0"/>
          <w:iCs w:val="0"/>
          <w:caps w:val="0"/>
          <w:color w:val="222222"/>
          <w:spacing w:val="0"/>
          <w:sz w:val="28"/>
          <w:szCs w:val="28"/>
          <w:shd w:val="clear" w:color="auto" w:fill="FFFFFF"/>
          <w:lang w:val="en-US" w:eastAsia="zh-CN"/>
        </w:rPr>
        <w:t>Visualization</w:t>
      </w:r>
    </w:p>
    <w:p w14:paraId="54BBA694">
      <w:pPr>
        <w:pStyle w:val="11"/>
        <w:keepNext w:val="0"/>
        <w:keepLines w:val="0"/>
        <w:widowControl/>
        <w:suppressLineNumbers w:val="0"/>
        <w:spacing w:before="294" w:beforeAutospacing="0" w:after="294" w:afterAutospacing="0"/>
        <w:ind w:left="0" w:right="0"/>
        <w:rPr>
          <w:rFonts w:hint="default" w:ascii="Arial" w:hAnsi="Arial" w:eastAsia="Segoe UI" w:cs="Arial"/>
          <w:i w:val="0"/>
          <w:iCs w:val="0"/>
          <w:caps w:val="0"/>
          <w:color w:val="0F1115"/>
          <w:spacing w:val="0"/>
          <w:sz w:val="28"/>
          <w:szCs w:val="28"/>
          <w:shd w:val="clear" w:fill="FFFFFF"/>
        </w:rPr>
      </w:pPr>
      <w:r>
        <w:rPr>
          <w:rFonts w:hint="default" w:ascii="Arial" w:hAnsi="Arial" w:cs="Arial"/>
          <w:i w:val="0"/>
          <w:iCs w:val="0"/>
          <w:caps w:val="0"/>
          <w:color w:val="222222"/>
          <w:spacing w:val="0"/>
          <w:sz w:val="28"/>
          <w:szCs w:val="28"/>
          <w:shd w:val="clear" w:color="auto" w:fill="FFFFFF"/>
          <w:lang w:val="en-US" w:eastAsia="zh-CN"/>
        </w:rPr>
        <w:t>Specific Tasks:</w:t>
      </w:r>
      <w:r>
        <w:rPr>
          <w:rFonts w:hint="default" w:ascii="Arial" w:hAnsi="Arial" w:eastAsia="Segoe UI" w:cs="Arial"/>
          <w:i w:val="0"/>
          <w:iCs w:val="0"/>
          <w:caps w:val="0"/>
          <w:color w:val="0F1115"/>
          <w:spacing w:val="0"/>
          <w:sz w:val="28"/>
          <w:szCs w:val="28"/>
          <w:shd w:val="clear" w:fill="FFFFFF"/>
        </w:rPr>
        <w:t>Assisted in generating media assets for the team project, which were used for team video editing or providing on-site resources.</w:t>
      </w:r>
      <w:r>
        <w:rPr>
          <w:rFonts w:hint="default" w:ascii="Arial" w:hAnsi="Arial" w:eastAsia="Segoe UI" w:cs="Arial"/>
          <w:i w:val="0"/>
          <w:iCs w:val="0"/>
          <w:caps w:val="0"/>
          <w:color w:val="0F1115"/>
          <w:spacing w:val="0"/>
          <w:sz w:val="28"/>
          <w:szCs w:val="28"/>
          <w:shd w:val="clear" w:fill="FFFFFF"/>
        </w:rPr>
        <w:br w:type="textWrapping"/>
      </w:r>
      <w:r>
        <w:rPr>
          <w:rFonts w:hint="default" w:ascii="Arial" w:hAnsi="Arial" w:eastAsia="Segoe UI" w:cs="Arial"/>
          <w:i w:val="0"/>
          <w:iCs w:val="0"/>
          <w:caps w:val="0"/>
          <w:color w:val="0F1115"/>
          <w:spacing w:val="0"/>
          <w:sz w:val="28"/>
          <w:szCs w:val="28"/>
          <w:shd w:val="clear" w:fill="FFFFFF"/>
        </w:rPr>
        <w:br w:type="textWrapping"/>
      </w:r>
    </w:p>
    <w:p w14:paraId="57C3428D">
      <w:pPr>
        <w:rPr>
          <w:rFonts w:hint="default"/>
          <w:lang w:val="en-US" w:eastAsia="zh-CN"/>
        </w:rPr>
      </w:pPr>
    </w:p>
    <w:p w14:paraId="57C3428D">
      <w:pPr>
        <w:rPr>
          <w:rFonts w:hint="default"/>
          <w:lang w:val="en-US" w:eastAsia="zh-CN"/>
        </w:rPr>
      </w:pPr>
      <w:r>
        <w:t>CodeBuddy（新增）</w:t>
      </w:r>
    </w:p>
    <w:p w14:paraId="57C3428D">
      <w:pPr>
        <w:rPr>
          <w:rFonts w:hint="default"/>
          <w:lang w:val="en-US" w:eastAsia="zh-CN"/>
        </w:rPr>
      </w:pPr>
      <w:r>
        <w:t>Tasks: Wiki Coding</w:t>
      </w:r>
    </w:p>
    <w:p w14:paraId="57C3428D">
      <w:pPr>
        <w:rPr>
          <w:rFonts w:hint="default"/>
          <w:lang w:val="en-US" w:eastAsia="zh-CN"/>
        </w:rPr>
      </w:pPr>
      <w:r>
        <w:t>Specific Tasks:</w:t>
      </w:r>
    </w:p>
    <w:p w14:paraId="57C3428D">
      <w:pPr>
        <w:rPr>
          <w:rFonts w:hint="default"/>
          <w:lang w:val="en-US" w:eastAsia="zh-CN"/>
        </w:rPr>
      </w:pPr>
      <w:r>
        <w:t>Used inside the IDE to draft and refactor the Wiki page templates, stylesheets and scripts, to debug build and rendering problems, and to review the code that ships on this page. Every design decision, data value and wording was reviewed and approved by team members; the assistant produced no experimental results and no scientific claims.</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mic Sans MS">
    <w:panose1 w:val="030F0702030302020204"/>
    <w:charset w:val="00"/>
    <w:family w:val="auto"/>
    <w:pitch w:val="default"/>
    <w:sig w:usb0="00000687" w:usb1="00000013" w:usb2="00000000" w:usb3="00000000" w:csb0="200000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26D5B95"/>
    <w:rsid w:val="03427F41"/>
    <w:rsid w:val="07011CC2"/>
    <w:rsid w:val="07644792"/>
    <w:rsid w:val="09073ED6"/>
    <w:rsid w:val="09284798"/>
    <w:rsid w:val="09A81E07"/>
    <w:rsid w:val="0C967553"/>
    <w:rsid w:val="0E4B5569"/>
    <w:rsid w:val="0F2B6FD9"/>
    <w:rsid w:val="12591F6D"/>
    <w:rsid w:val="183C240D"/>
    <w:rsid w:val="185C0DDE"/>
    <w:rsid w:val="18626802"/>
    <w:rsid w:val="189701E7"/>
    <w:rsid w:val="1AA24D9F"/>
    <w:rsid w:val="1FA65E15"/>
    <w:rsid w:val="20062DA8"/>
    <w:rsid w:val="22941CAE"/>
    <w:rsid w:val="22E152C9"/>
    <w:rsid w:val="25026EB4"/>
    <w:rsid w:val="25203596"/>
    <w:rsid w:val="27746F46"/>
    <w:rsid w:val="28DA2E89"/>
    <w:rsid w:val="2A4254F9"/>
    <w:rsid w:val="2D1F32F4"/>
    <w:rsid w:val="2D985398"/>
    <w:rsid w:val="310E5509"/>
    <w:rsid w:val="323B4D81"/>
    <w:rsid w:val="33A47388"/>
    <w:rsid w:val="34B70380"/>
    <w:rsid w:val="351F4753"/>
    <w:rsid w:val="37EB347B"/>
    <w:rsid w:val="39CE37A7"/>
    <w:rsid w:val="3AE174A3"/>
    <w:rsid w:val="3B964D9C"/>
    <w:rsid w:val="3D27461F"/>
    <w:rsid w:val="43446334"/>
    <w:rsid w:val="44A84E71"/>
    <w:rsid w:val="46F653E2"/>
    <w:rsid w:val="47576591"/>
    <w:rsid w:val="477DCE1E"/>
    <w:rsid w:val="487D421E"/>
    <w:rsid w:val="48B3340C"/>
    <w:rsid w:val="4B411887"/>
    <w:rsid w:val="50221084"/>
    <w:rsid w:val="54232377"/>
    <w:rsid w:val="56E90AA3"/>
    <w:rsid w:val="573E1E21"/>
    <w:rsid w:val="5B487E91"/>
    <w:rsid w:val="5C29051D"/>
    <w:rsid w:val="5CD94297"/>
    <w:rsid w:val="5CF9550F"/>
    <w:rsid w:val="5EFEBDE8"/>
    <w:rsid w:val="60FD2DCF"/>
    <w:rsid w:val="644A6A0A"/>
    <w:rsid w:val="65CB500D"/>
    <w:rsid w:val="65E92340"/>
    <w:rsid w:val="68CA2609"/>
    <w:rsid w:val="68CC1AED"/>
    <w:rsid w:val="68F71FC3"/>
    <w:rsid w:val="69025C52"/>
    <w:rsid w:val="69830849"/>
    <w:rsid w:val="69BB0F42"/>
    <w:rsid w:val="6A637494"/>
    <w:rsid w:val="6BCF62E6"/>
    <w:rsid w:val="6CD3A16D"/>
    <w:rsid w:val="6D535020"/>
    <w:rsid w:val="6E5F49A6"/>
    <w:rsid w:val="6FFF37D2"/>
    <w:rsid w:val="70DE2EF1"/>
    <w:rsid w:val="764100B8"/>
    <w:rsid w:val="7B184E96"/>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rPr>
      <w:sz w:val="24"/>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998</Words>
  <Characters>5757</Characters>
  <Lines>0</Lines>
  <Paragraphs>0</Paragraphs>
  <TotalTime>11</TotalTime>
  <ScaleCrop>false</ScaleCrop>
  <LinksUpToDate>false</LinksUpToDate>
  <CharactersWithSpaces>6481</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linli</dc:creator>
  <cp:lastModifiedBy>linli</cp:lastModifiedBy>
  <dcterms:modified xsi:type="dcterms:W3CDTF">2026-10-18T06:16:52Z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eyJoZGlkIjoiNmYwMGVhZGUzZGQ5MmFlNGE0YjY0YTE2YmRhNmViYWEiLCJ1c2VySWQiOiIxODgwNjYzNzc0In0=</vt:lpwstr>
  </property>
  <property fmtid="{D5CDD505-2E9C-101B-9397-08002B2CF9AE}" pid="6" name="ICV">
    <vt:lpwstr>C0E40868F904400CAE9DBEBA829B2438_12</vt:lpwstr>
  </property>
</Properties>
</file>